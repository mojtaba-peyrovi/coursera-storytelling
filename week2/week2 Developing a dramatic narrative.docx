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9B2B" w14:textId="39249023" w:rsidR="005C6D45" w:rsidRDefault="001C5037">
      <w:pPr>
        <w:pStyle w:val="Title"/>
        <w:rPr>
          <w:sz w:val="72"/>
          <w:szCs w:val="72"/>
        </w:rPr>
      </w:pPr>
      <w:r>
        <w:rPr>
          <w:sz w:val="72"/>
          <w:szCs w:val="72"/>
        </w:rPr>
        <w:t>Coursera Storytelling</w:t>
      </w:r>
    </w:p>
    <w:bookmarkStart w:id="0" w:name="_Hlk487785372"/>
    <w:bookmarkEnd w:id="0"/>
    <w:p w14:paraId="06F2834E" w14:textId="1B572A5C" w:rsidR="001C5037" w:rsidRDefault="001C5037">
      <w:pPr>
        <w:rPr>
          <w:rFonts w:asciiTheme="majorHAnsi" w:eastAsiaTheme="minorEastAsia" w:hAnsiTheme="majorHAnsi"/>
          <w:color w:val="000000" w:themeColor="text1"/>
          <w:spacing w:val="15"/>
          <w:sz w:val="24"/>
          <w:szCs w:val="24"/>
        </w:rPr>
      </w:pPr>
      <w:r w:rsidRPr="001C5037">
        <w:rPr>
          <w:rFonts w:asciiTheme="majorHAnsi" w:eastAsiaTheme="minorEastAsia" w:hAnsiTheme="majorHAnsi"/>
          <w:color w:val="000000" w:themeColor="text1"/>
          <w:spacing w:val="15"/>
          <w:sz w:val="24"/>
          <w:szCs w:val="24"/>
        </w:rPr>
        <w:fldChar w:fldCharType="begin"/>
      </w:r>
      <w:r w:rsidRPr="001C5037">
        <w:rPr>
          <w:rFonts w:asciiTheme="majorHAnsi" w:eastAsiaTheme="minorEastAsia" w:hAnsiTheme="majorHAnsi"/>
          <w:color w:val="000000" w:themeColor="text1"/>
          <w:spacing w:val="15"/>
          <w:sz w:val="24"/>
          <w:szCs w:val="24"/>
        </w:rPr>
        <w:instrText xml:space="preserve"> HYPERLINK "https://www.coursera.org/learn/communicate-with-impact/home/welcome" </w:instrText>
      </w:r>
      <w:r w:rsidRPr="001C5037">
        <w:rPr>
          <w:rFonts w:asciiTheme="majorHAnsi" w:eastAsiaTheme="minorEastAsia" w:hAnsiTheme="majorHAnsi"/>
          <w:color w:val="000000" w:themeColor="text1"/>
          <w:spacing w:val="15"/>
          <w:sz w:val="24"/>
          <w:szCs w:val="24"/>
        </w:rPr>
        <w:fldChar w:fldCharType="separate"/>
      </w:r>
      <w:r w:rsidRPr="001C5037">
        <w:rPr>
          <w:rStyle w:val="Hyperlink"/>
          <w:rFonts w:asciiTheme="majorHAnsi" w:eastAsiaTheme="minorEastAsia" w:hAnsiTheme="majorHAnsi"/>
          <w:spacing w:val="15"/>
          <w:sz w:val="24"/>
          <w:szCs w:val="24"/>
        </w:rPr>
        <w:t>https://www.coursera.org/learn/communicate-with-impact/home/welcome</w:t>
      </w:r>
      <w:r w:rsidRPr="001C5037">
        <w:rPr>
          <w:rFonts w:asciiTheme="majorHAnsi" w:eastAsiaTheme="minorEastAsia" w:hAnsiTheme="majorHAnsi"/>
          <w:color w:val="000000" w:themeColor="text1"/>
          <w:spacing w:val="15"/>
          <w:sz w:val="24"/>
          <w:szCs w:val="24"/>
        </w:rPr>
        <w:fldChar w:fldCharType="end"/>
      </w:r>
    </w:p>
    <w:p w14:paraId="7A00D30D" w14:textId="0CAD8C71" w:rsidR="00496A91" w:rsidRDefault="00496A91">
      <w:pPr>
        <w:rPr>
          <w:rFonts w:asciiTheme="majorHAnsi" w:eastAsiaTheme="minorEastAsia" w:hAnsiTheme="majorHAnsi"/>
          <w:color w:val="000000" w:themeColor="text1"/>
          <w:spacing w:val="15"/>
          <w:sz w:val="24"/>
          <w:szCs w:val="24"/>
        </w:rPr>
      </w:pPr>
    </w:p>
    <w:p w14:paraId="219F25F1" w14:textId="7280AEC8" w:rsidR="00C432F3" w:rsidRDefault="00496A91" w:rsidP="00C432F3">
      <w:pPr>
        <w:pStyle w:val="Heading3"/>
        <w:shd w:val="clear" w:color="auto" w:fill="FFFFFF"/>
        <w:spacing w:before="0" w:after="360" w:line="360" w:lineRule="atLeast"/>
        <w:rPr>
          <w:rStyle w:val="Strong"/>
        </w:rPr>
      </w:pPr>
      <w:r w:rsidRPr="00496A91">
        <w:rPr>
          <w:rStyle w:val="Strong"/>
        </w:rPr>
        <w:t xml:space="preserve">Week </w:t>
      </w:r>
      <w:r w:rsidR="00C432F3">
        <w:rPr>
          <w:rStyle w:val="Strong"/>
        </w:rPr>
        <w:t>2:</w:t>
      </w:r>
      <w:r w:rsidRPr="00496A91">
        <w:rPr>
          <w:rStyle w:val="Strong"/>
        </w:rPr>
        <w:t xml:space="preserve"> </w:t>
      </w:r>
      <w:r w:rsidR="00C432F3" w:rsidRPr="00C432F3">
        <w:rPr>
          <w:rStyle w:val="Strong"/>
        </w:rPr>
        <w:t>Telling your story: Developing a dramatic narrative</w:t>
      </w:r>
    </w:p>
    <w:p w14:paraId="75BC9C8F" w14:textId="60DCC052" w:rsidR="009103FA" w:rsidRPr="009103FA" w:rsidRDefault="009103FA" w:rsidP="009103FA">
      <w:r>
        <w:t>It is in our DNA as humans to hear stories. But unfortunately, storytelling is not that simple.</w:t>
      </w:r>
    </w:p>
    <w:p w14:paraId="26C6D7D4" w14:textId="1EB7A72B" w:rsidR="00C432F3" w:rsidRDefault="009103FA" w:rsidP="00C432F3">
      <w:r>
        <w:t xml:space="preserve">Most presentations are boring. </w:t>
      </w:r>
      <w:r w:rsidR="003F1D2B">
        <w:t xml:space="preserve"> There are 4 reasons:</w:t>
      </w:r>
    </w:p>
    <w:p w14:paraId="2B85583D" w14:textId="2C55DD1B" w:rsidR="003F1D2B" w:rsidRDefault="003F1D2B" w:rsidP="00C432F3">
      <w:r>
        <w:rPr>
          <w:noProof/>
        </w:rPr>
        <w:drawing>
          <wp:anchor distT="0" distB="0" distL="114300" distR="114300" simplePos="0" relativeHeight="251658240" behindDoc="1" locked="0" layoutInCell="1" allowOverlap="1" wp14:anchorId="0B354E7B" wp14:editId="5EE1023D">
            <wp:simplePos x="0" y="0"/>
            <wp:positionH relativeFrom="margin">
              <wp:posOffset>833996</wp:posOffset>
            </wp:positionH>
            <wp:positionV relativeFrom="paragraph">
              <wp:posOffset>189026</wp:posOffset>
            </wp:positionV>
            <wp:extent cx="3674110" cy="1944370"/>
            <wp:effectExtent l="0" t="0" r="2540" b="0"/>
            <wp:wrapTight wrapText="bothSides">
              <wp:wrapPolygon edited="0">
                <wp:start x="0" y="0"/>
                <wp:lineTo x="0" y="21374"/>
                <wp:lineTo x="21503" y="21374"/>
                <wp:lineTo x="21503"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3674110" cy="1944370"/>
                    </a:xfrm>
                    <a:prstGeom prst="rect">
                      <a:avLst/>
                    </a:prstGeom>
                  </pic:spPr>
                </pic:pic>
              </a:graphicData>
            </a:graphic>
            <wp14:sizeRelH relativeFrom="margin">
              <wp14:pctWidth>0</wp14:pctWidth>
            </wp14:sizeRelH>
            <wp14:sizeRelV relativeFrom="margin">
              <wp14:pctHeight>0</wp14:pctHeight>
            </wp14:sizeRelV>
          </wp:anchor>
        </w:drawing>
      </w:r>
    </w:p>
    <w:p w14:paraId="7B4B70F6" w14:textId="1977D1D4" w:rsidR="003F1D2B" w:rsidRDefault="003F1D2B" w:rsidP="00C432F3"/>
    <w:p w14:paraId="7354E7A5" w14:textId="68507CC3" w:rsidR="003F1D2B" w:rsidRDefault="003F1D2B" w:rsidP="00C432F3"/>
    <w:p w14:paraId="77DCE325" w14:textId="44A00854" w:rsidR="003F1D2B" w:rsidRDefault="003F1D2B" w:rsidP="00C432F3"/>
    <w:p w14:paraId="079E3635" w14:textId="5E7C4CF9" w:rsidR="003F1D2B" w:rsidRDefault="003F1D2B" w:rsidP="00C432F3"/>
    <w:p w14:paraId="61A1E577" w14:textId="1AECED7C" w:rsidR="003F1D2B" w:rsidRDefault="003F1D2B" w:rsidP="00C432F3"/>
    <w:p w14:paraId="0E5F6D11" w14:textId="7DE7CF6F" w:rsidR="003F1D2B" w:rsidRDefault="003F1D2B" w:rsidP="00C432F3"/>
    <w:p w14:paraId="410DC03F" w14:textId="7503299B" w:rsidR="003F1D2B" w:rsidRDefault="003F1D2B" w:rsidP="00C432F3"/>
    <w:p w14:paraId="3CF445CB" w14:textId="51BB7EF7" w:rsidR="003F1D2B" w:rsidRDefault="003F1D2B" w:rsidP="00C432F3">
      <w:r>
        <w:t xml:space="preserve">The goal of a presentation or speech is to pass the message to the audience so that the audience accepts the argument and is inspired to take actions. </w:t>
      </w:r>
    </w:p>
    <w:p w14:paraId="1B3195A3" w14:textId="709B587E" w:rsidR="003F1D2B" w:rsidRDefault="003F1D2B" w:rsidP="00C432F3">
      <w:r>
        <w:t>For this to happen the audience should:</w:t>
      </w:r>
    </w:p>
    <w:p w14:paraId="5A452982" w14:textId="3D3F3F9F" w:rsidR="003F1D2B" w:rsidRDefault="003F1D2B" w:rsidP="003F1D2B">
      <w:pPr>
        <w:pStyle w:val="ListParagraph"/>
        <w:numPr>
          <w:ilvl w:val="0"/>
          <w:numId w:val="41"/>
        </w:numPr>
      </w:pPr>
      <w:r>
        <w:t>Attend</w:t>
      </w:r>
    </w:p>
    <w:p w14:paraId="6DCD17CF" w14:textId="16C0E81E" w:rsidR="003F1D2B" w:rsidRDefault="003F1D2B" w:rsidP="003F1D2B">
      <w:pPr>
        <w:pStyle w:val="ListParagraph"/>
        <w:numPr>
          <w:ilvl w:val="0"/>
          <w:numId w:val="41"/>
        </w:numPr>
      </w:pPr>
      <w:r>
        <w:t>Comprehend</w:t>
      </w:r>
    </w:p>
    <w:p w14:paraId="28F47E5B" w14:textId="44075E3E" w:rsidR="003F1D2B" w:rsidRDefault="003F1D2B" w:rsidP="003F1D2B">
      <w:pPr>
        <w:pStyle w:val="ListParagraph"/>
        <w:numPr>
          <w:ilvl w:val="0"/>
          <w:numId w:val="41"/>
        </w:numPr>
      </w:pPr>
      <w:r>
        <w:t>Emotion and imagination</w:t>
      </w:r>
    </w:p>
    <w:p w14:paraId="3F7DBFCA" w14:textId="24D09F52" w:rsidR="003F1D2B" w:rsidRPr="003F1D2B" w:rsidRDefault="003F1D2B" w:rsidP="003F1D2B">
      <w:pPr>
        <w:rPr>
          <w:rStyle w:val="Emphasis"/>
        </w:rPr>
      </w:pPr>
      <w:r w:rsidRPr="003F1D2B">
        <w:rPr>
          <w:rStyle w:val="Emphasis"/>
        </w:rPr>
        <w:t>ACE and ALIAS:</w:t>
      </w:r>
    </w:p>
    <w:p w14:paraId="727CD518" w14:textId="1899C8C5" w:rsidR="003F1D2B" w:rsidRDefault="003F1D2B" w:rsidP="003F1D2B">
      <w:r>
        <w:rPr>
          <w:noProof/>
        </w:rPr>
        <w:drawing>
          <wp:anchor distT="0" distB="0" distL="114300" distR="114300" simplePos="0" relativeHeight="251659264" behindDoc="0" locked="0" layoutInCell="1" allowOverlap="1" wp14:anchorId="73E660EF" wp14:editId="2E03B84A">
            <wp:simplePos x="0" y="0"/>
            <wp:positionH relativeFrom="margin">
              <wp:posOffset>676993</wp:posOffset>
            </wp:positionH>
            <wp:positionV relativeFrom="paragraph">
              <wp:posOffset>148163</wp:posOffset>
            </wp:positionV>
            <wp:extent cx="3667612" cy="1956669"/>
            <wp:effectExtent l="0" t="0" r="9525" b="571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3667612" cy="1956669"/>
                    </a:xfrm>
                    <a:prstGeom prst="rect">
                      <a:avLst/>
                    </a:prstGeom>
                  </pic:spPr>
                </pic:pic>
              </a:graphicData>
            </a:graphic>
            <wp14:sizeRelH relativeFrom="margin">
              <wp14:pctWidth>0</wp14:pctWidth>
            </wp14:sizeRelH>
            <wp14:sizeRelV relativeFrom="margin">
              <wp14:pctHeight>0</wp14:pctHeight>
            </wp14:sizeRelV>
          </wp:anchor>
        </w:drawing>
      </w:r>
    </w:p>
    <w:p w14:paraId="5AECB3DE" w14:textId="0543E44B" w:rsidR="003F1D2B" w:rsidRDefault="003F1D2B" w:rsidP="003F1D2B"/>
    <w:p w14:paraId="06B282CC" w14:textId="74A7057F" w:rsidR="003F1D2B" w:rsidRDefault="003F1D2B" w:rsidP="003F1D2B"/>
    <w:p w14:paraId="7215B9D3" w14:textId="59E552C2" w:rsidR="003F1D2B" w:rsidRDefault="003F1D2B" w:rsidP="003F1D2B"/>
    <w:p w14:paraId="393E9B23" w14:textId="62380018" w:rsidR="003F1D2B" w:rsidRDefault="003F1D2B" w:rsidP="003F1D2B"/>
    <w:p w14:paraId="6EFE2E37" w14:textId="2C5FAE3A" w:rsidR="003F1D2B" w:rsidRDefault="003F1D2B" w:rsidP="003F1D2B">
      <w:r>
        <w:lastRenderedPageBreak/>
        <w:t xml:space="preserve">Attendance should be consistent by the audience. They are constantly distracted. We need to use a </w:t>
      </w:r>
      <w:r w:rsidRPr="003F1D2B">
        <w:rPr>
          <w:rStyle w:val="Strong"/>
          <w:b w:val="0"/>
          <w:bCs w:val="0"/>
        </w:rPr>
        <w:t>SIMPLE LANGUAGE.</w:t>
      </w:r>
    </w:p>
    <w:p w14:paraId="4FA86F6B" w14:textId="3F66DF29" w:rsidR="003F1D2B" w:rsidRDefault="003F1D2B" w:rsidP="003F1D2B">
      <w:r w:rsidRPr="003F1D2B">
        <w:rPr>
          <w:rStyle w:val="Strong"/>
        </w:rPr>
        <w:t>Acceptance:</w:t>
      </w:r>
      <w:r>
        <w:t xml:space="preserve"> to get it we need to remember to speak to the interest of the audience and talk about what is important to them.</w:t>
      </w:r>
    </w:p>
    <w:p w14:paraId="74F8332E" w14:textId="77777777" w:rsidR="00D93D05" w:rsidRDefault="003F1D2B" w:rsidP="003F1D2B">
      <w:r>
        <w:t>Even if people understand your point, there is no guarantee they persuade it.</w:t>
      </w:r>
    </w:p>
    <w:p w14:paraId="688BFF8F" w14:textId="485354B2" w:rsidR="003F1D2B" w:rsidRDefault="00D93D05" w:rsidP="003F1D2B">
      <w:r w:rsidRPr="00D93D05">
        <w:rPr>
          <w:rStyle w:val="Strong"/>
        </w:rPr>
        <w:t>Use SIMPLE and VIVID language</w:t>
      </w:r>
      <w:r>
        <w:t>, because the audience don’t remember much of the presentation.</w:t>
      </w:r>
      <w:r w:rsidR="003F1D2B">
        <w:t xml:space="preserve"> </w:t>
      </w:r>
    </w:p>
    <w:p w14:paraId="468C5E45" w14:textId="0D45047A" w:rsidR="003F1D2B" w:rsidRPr="00D93D05" w:rsidRDefault="00D93D05" w:rsidP="003F1D2B">
      <w:pPr>
        <w:rPr>
          <w:rStyle w:val="Emphasis"/>
        </w:rPr>
      </w:pPr>
      <w:r w:rsidRPr="00D93D05">
        <w:rPr>
          <w:rStyle w:val="Emphasis"/>
        </w:rPr>
        <w:t>Changing PRIESTS:</w:t>
      </w:r>
    </w:p>
    <w:p w14:paraId="6EEC002C" w14:textId="32687316" w:rsidR="00D93D05" w:rsidRDefault="00D93D05" w:rsidP="003F1D2B">
      <w:r>
        <w:rPr>
          <w:noProof/>
        </w:rPr>
        <w:drawing>
          <wp:inline distT="0" distB="0" distL="0" distR="0" wp14:anchorId="6C13DC92" wp14:editId="62E52EE5">
            <wp:extent cx="5943600" cy="29330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943600" cy="2933065"/>
                    </a:xfrm>
                    <a:prstGeom prst="rect">
                      <a:avLst/>
                    </a:prstGeom>
                  </pic:spPr>
                </pic:pic>
              </a:graphicData>
            </a:graphic>
          </wp:inline>
        </w:drawing>
      </w:r>
    </w:p>
    <w:p w14:paraId="0BE90E0A" w14:textId="528465B1" w:rsidR="003F1D2B" w:rsidRDefault="00D93D05" w:rsidP="003F1D2B">
      <w:r>
        <w:t>In order to choose the story, remember as many stories as you can and choose the most appropriate one to the topic.</w:t>
      </w:r>
    </w:p>
    <w:p w14:paraId="41F2D627" w14:textId="1C0E7627" w:rsidR="00D93D05" w:rsidRDefault="00D93D05" w:rsidP="003F1D2B"/>
    <w:p w14:paraId="71D783CA" w14:textId="42BBE881" w:rsidR="00D93D05" w:rsidRDefault="00D93D05" w:rsidP="003F1D2B">
      <w:r w:rsidRPr="00D93D05">
        <w:rPr>
          <w:rStyle w:val="SubtitleChar"/>
        </w:rPr>
        <w:t>HINT:</w:t>
      </w:r>
      <w:r>
        <w:t xml:space="preserve"> The story can be personal and it usually people can see the interesting side of you. The lecturer says Asian stories and people like them. But make sure it is appropriate to the audience.</w:t>
      </w:r>
    </w:p>
    <w:p w14:paraId="5BD8C02D" w14:textId="1EDD59F2" w:rsidR="003F1D2B" w:rsidRDefault="00D93D05" w:rsidP="003F1D2B">
      <w:r>
        <w:t>Also, as stories we can cite myths and fables.</w:t>
      </w:r>
    </w:p>
    <w:p w14:paraId="2CD05B74" w14:textId="50513001" w:rsidR="00C422DB" w:rsidRDefault="00C422DB" w:rsidP="003F1D2B"/>
    <w:p w14:paraId="55AB7F69" w14:textId="55C4F9DB" w:rsidR="00C422DB" w:rsidRDefault="00C422DB" w:rsidP="003F1D2B">
      <w:r>
        <w:t xml:space="preserve">Very interesting story telling pitch: </w:t>
      </w:r>
      <w:hyperlink r:id="rId14" w:history="1">
        <w:r w:rsidRPr="00C422DB">
          <w:rPr>
            <w:rStyle w:val="Hyperlink"/>
          </w:rPr>
          <w:t>Mad Men Carousel Pitch</w:t>
        </w:r>
      </w:hyperlink>
    </w:p>
    <w:p w14:paraId="00B23D53" w14:textId="50E748CE" w:rsidR="00C422DB" w:rsidRDefault="00C422DB" w:rsidP="003F1D2B"/>
    <w:p w14:paraId="53E0F4C2" w14:textId="71D637CF" w:rsidR="00C422DB" w:rsidRDefault="00C422DB" w:rsidP="003F1D2B">
      <w:r>
        <w:lastRenderedPageBreak/>
        <w:t>There are three valuable lessons from the above pitch:</w:t>
      </w:r>
    </w:p>
    <w:p w14:paraId="4227FCCE" w14:textId="5D3CDDA9" w:rsidR="00C422DB" w:rsidRDefault="00C422DB" w:rsidP="00C422DB">
      <w:pPr>
        <w:pStyle w:val="ListParagraph"/>
        <w:numPr>
          <w:ilvl w:val="0"/>
          <w:numId w:val="42"/>
        </w:numPr>
      </w:pPr>
      <w:r>
        <w:t xml:space="preserve">Don’t talk about the function, talk about </w:t>
      </w:r>
      <w:r w:rsidRPr="00C422DB">
        <w:rPr>
          <w:rStyle w:val="Strong"/>
        </w:rPr>
        <w:t>benefits</w:t>
      </w:r>
    </w:p>
    <w:p w14:paraId="031079FC" w14:textId="4B95FE6A" w:rsidR="00C422DB" w:rsidRDefault="00C422DB" w:rsidP="00C422DB">
      <w:pPr>
        <w:pStyle w:val="ListParagraph"/>
        <w:numPr>
          <w:ilvl w:val="0"/>
          <w:numId w:val="42"/>
        </w:numPr>
      </w:pPr>
      <w:r>
        <w:t xml:space="preserve">Think about </w:t>
      </w:r>
      <w:r w:rsidRPr="00C422DB">
        <w:rPr>
          <w:rStyle w:val="Strong"/>
        </w:rPr>
        <w:t>fear of loss</w:t>
      </w:r>
      <w:r>
        <w:t>. Try to show them how painful it is to take something away from them.</w:t>
      </w:r>
    </w:p>
    <w:p w14:paraId="544E16F4" w14:textId="76363C43" w:rsidR="00C422DB" w:rsidRDefault="00C422DB" w:rsidP="00C422DB">
      <w:pPr>
        <w:pStyle w:val="ListParagraph"/>
        <w:numPr>
          <w:ilvl w:val="0"/>
          <w:numId w:val="42"/>
        </w:numPr>
      </w:pPr>
      <w:r>
        <w:t xml:space="preserve">Drive up the sense of </w:t>
      </w:r>
      <w:r w:rsidRPr="00C422DB">
        <w:rPr>
          <w:rStyle w:val="Strong"/>
        </w:rPr>
        <w:t>emotion</w:t>
      </w:r>
      <w:r>
        <w:t xml:space="preserve"> in the audience.</w:t>
      </w:r>
    </w:p>
    <w:p w14:paraId="19B2C3AA" w14:textId="2C285F59" w:rsidR="00C422DB" w:rsidRDefault="00983620" w:rsidP="00C422DB">
      <w:r>
        <w:t>Aristotle</w:t>
      </w:r>
      <w:r w:rsidR="00B823E6">
        <w:t xml:space="preserve"> said:</w:t>
      </w:r>
    </w:p>
    <w:p w14:paraId="71581870" w14:textId="6D41BEE0" w:rsidR="00B823E6" w:rsidRDefault="00B3610D" w:rsidP="00C422DB">
      <w:r>
        <w:rPr>
          <w:noProof/>
        </w:rPr>
        <w:drawing>
          <wp:inline distT="0" distB="0" distL="0" distR="0" wp14:anchorId="0E447723" wp14:editId="64DE3909">
            <wp:extent cx="5943600" cy="2995295"/>
            <wp:effectExtent l="0" t="0" r="0" b="0"/>
            <wp:docPr id="4" name="Picture 4"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glasses&#10;&#10;Description automatically generated with medium confidence"/>
                    <pic:cNvPicPr/>
                  </pic:nvPicPr>
                  <pic:blipFill>
                    <a:blip r:embed="rId15"/>
                    <a:stretch>
                      <a:fillRect/>
                    </a:stretch>
                  </pic:blipFill>
                  <pic:spPr>
                    <a:xfrm>
                      <a:off x="0" y="0"/>
                      <a:ext cx="5943600" cy="2995295"/>
                    </a:xfrm>
                    <a:prstGeom prst="rect">
                      <a:avLst/>
                    </a:prstGeom>
                  </pic:spPr>
                </pic:pic>
              </a:graphicData>
            </a:graphic>
          </wp:inline>
        </w:drawing>
      </w:r>
    </w:p>
    <w:p w14:paraId="609BD9AE" w14:textId="74C0F6D5" w:rsidR="00C422DB" w:rsidRDefault="00B3610D" w:rsidP="003F1D2B">
      <w:r>
        <w:rPr>
          <w:noProof/>
        </w:rPr>
        <w:drawing>
          <wp:anchor distT="0" distB="0" distL="114300" distR="114300" simplePos="0" relativeHeight="251660288" behindDoc="1" locked="0" layoutInCell="1" allowOverlap="1" wp14:anchorId="3A01E57E" wp14:editId="2576A7B5">
            <wp:simplePos x="0" y="0"/>
            <wp:positionH relativeFrom="margin">
              <wp:align>right</wp:align>
            </wp:positionH>
            <wp:positionV relativeFrom="paragraph">
              <wp:posOffset>105845</wp:posOffset>
            </wp:positionV>
            <wp:extent cx="2539629" cy="1968484"/>
            <wp:effectExtent l="0" t="0" r="0" b="0"/>
            <wp:wrapTight wrapText="bothSides">
              <wp:wrapPolygon edited="0">
                <wp:start x="0" y="0"/>
                <wp:lineTo x="0" y="21328"/>
                <wp:lineTo x="21389" y="21328"/>
                <wp:lineTo x="21389"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2539629" cy="1968484"/>
                    </a:xfrm>
                    <a:prstGeom prst="rect">
                      <a:avLst/>
                    </a:prstGeom>
                  </pic:spPr>
                </pic:pic>
              </a:graphicData>
            </a:graphic>
          </wp:anchor>
        </w:drawing>
      </w:r>
      <w:r>
        <w:t>Story telling is the overlap of facts (logic), stories (emotions), and implications(meaning).</w:t>
      </w:r>
    </w:p>
    <w:p w14:paraId="6061039C" w14:textId="6310C030" w:rsidR="00B3610D" w:rsidRDefault="00B3610D" w:rsidP="003F1D2B">
      <w:r>
        <w:t>Sometimes only a short anecdote can be added to the presentation.</w:t>
      </w:r>
    </w:p>
    <w:p w14:paraId="14A9D89E" w14:textId="52E7DD72" w:rsidR="00B3610D" w:rsidRDefault="00B3610D" w:rsidP="003F1D2B"/>
    <w:p w14:paraId="24273329" w14:textId="645205B3" w:rsidR="00B3610D" w:rsidRDefault="00B3610D" w:rsidP="003F1D2B">
      <w:r>
        <w:t>We need to make sure the story is relevant and supports the point of the presentation.</w:t>
      </w:r>
    </w:p>
    <w:p w14:paraId="39B19698" w14:textId="075383ED" w:rsidR="00B3610D" w:rsidRDefault="00B3610D" w:rsidP="003F1D2B"/>
    <w:p w14:paraId="29F8E295" w14:textId="1DF3B059" w:rsidR="00B3610D" w:rsidRDefault="00B3610D" w:rsidP="003F1D2B">
      <w:pPr>
        <w:rPr>
          <w:rStyle w:val="Emphasis"/>
        </w:rPr>
      </w:pPr>
      <w:r w:rsidRPr="00B3610D">
        <w:rPr>
          <w:rStyle w:val="Emphasis"/>
        </w:rPr>
        <w:t>Steve jobs always used number three (three stories) to engage the audience.</w:t>
      </w:r>
    </w:p>
    <w:p w14:paraId="34A3D53B" w14:textId="77BA136C" w:rsidR="00B3610D" w:rsidRPr="00B3610D" w:rsidRDefault="00B3610D" w:rsidP="00B3610D">
      <w:pPr>
        <w:rPr>
          <w:bCs/>
          <w:iCs/>
        </w:rPr>
      </w:pPr>
      <w:r w:rsidRPr="00B3610D">
        <w:rPr>
          <w:bCs/>
          <w:iCs/>
        </w:rPr>
        <w:t>Fa</w:t>
      </w:r>
      <w:r>
        <w:rPr>
          <w:bCs/>
          <w:iCs/>
        </w:rPr>
        <w:t>cts alone cannot get trigger the audience’s emotions. Telling stories can take the listener to another time or place.</w:t>
      </w:r>
      <w:r w:rsidR="00910608">
        <w:rPr>
          <w:bCs/>
          <w:iCs/>
        </w:rPr>
        <w:t xml:space="preserve"> It is called a </w:t>
      </w:r>
      <w:r w:rsidR="00910608" w:rsidRPr="00910608">
        <w:rPr>
          <w:rStyle w:val="Strong"/>
        </w:rPr>
        <w:t>S</w:t>
      </w:r>
      <w:r w:rsidR="00910608">
        <w:rPr>
          <w:rStyle w:val="Strong"/>
        </w:rPr>
        <w:t>pring</w:t>
      </w:r>
      <w:r w:rsidR="00910608" w:rsidRPr="00910608">
        <w:rPr>
          <w:rStyle w:val="Strong"/>
        </w:rPr>
        <w:t>board story</w:t>
      </w:r>
      <w:r w:rsidR="00910608">
        <w:rPr>
          <w:bCs/>
          <w:iCs/>
        </w:rPr>
        <w:t>.</w:t>
      </w:r>
    </w:p>
    <w:p w14:paraId="6D200A58" w14:textId="388801E8" w:rsidR="00B3610D" w:rsidRDefault="00B3610D" w:rsidP="003F1D2B">
      <w:pPr>
        <w:rPr>
          <w:rStyle w:val="Emphasis"/>
        </w:rPr>
      </w:pPr>
    </w:p>
    <w:p w14:paraId="54BDFBDE" w14:textId="177464A5" w:rsidR="00910608" w:rsidRDefault="00910608" w:rsidP="003F1D2B">
      <w:pPr>
        <w:rPr>
          <w:rStyle w:val="Emphasis"/>
        </w:rPr>
      </w:pPr>
    </w:p>
    <w:p w14:paraId="6745BE1E" w14:textId="25E7A914" w:rsidR="00910608" w:rsidRDefault="00910608" w:rsidP="003F1D2B">
      <w:pPr>
        <w:rPr>
          <w:rStyle w:val="Emphasis"/>
        </w:rPr>
      </w:pPr>
      <w:r>
        <w:rPr>
          <w:rStyle w:val="Emphasis"/>
        </w:rPr>
        <w:lastRenderedPageBreak/>
        <w:t>THREE PART STRUCTURE:</w:t>
      </w:r>
    </w:p>
    <w:p w14:paraId="30E75F88" w14:textId="7C58ABAE" w:rsidR="00910608" w:rsidRDefault="00910608" w:rsidP="003F1D2B">
      <w:r>
        <w:rPr>
          <w:rStyle w:val="Emphasis"/>
        </w:rPr>
        <w:t xml:space="preserve">Part1: The beginning: </w:t>
      </w:r>
      <w:r w:rsidRPr="00910608">
        <w:t>It should have a hook to pull the audience in.</w:t>
      </w:r>
    </w:p>
    <w:p w14:paraId="5978BE77" w14:textId="76B872E4" w:rsidR="00910608" w:rsidRDefault="00910608" w:rsidP="003F1D2B">
      <w:r>
        <w:rPr>
          <w:noProof/>
        </w:rPr>
        <w:drawing>
          <wp:anchor distT="0" distB="0" distL="114300" distR="114300" simplePos="0" relativeHeight="251661312" behindDoc="1" locked="0" layoutInCell="1" allowOverlap="1" wp14:anchorId="169BB408" wp14:editId="66A01ABA">
            <wp:simplePos x="0" y="0"/>
            <wp:positionH relativeFrom="margin">
              <wp:posOffset>1828800</wp:posOffset>
            </wp:positionH>
            <wp:positionV relativeFrom="paragraph">
              <wp:posOffset>160020</wp:posOffset>
            </wp:positionV>
            <wp:extent cx="1664970" cy="2214880"/>
            <wp:effectExtent l="0" t="0" r="0" b="0"/>
            <wp:wrapTight wrapText="bothSides">
              <wp:wrapPolygon edited="0">
                <wp:start x="0" y="0"/>
                <wp:lineTo x="0" y="21365"/>
                <wp:lineTo x="21254" y="21365"/>
                <wp:lineTo x="21254" y="0"/>
                <wp:lineTo x="0" y="0"/>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7"/>
                    <a:stretch>
                      <a:fillRect/>
                    </a:stretch>
                  </pic:blipFill>
                  <pic:spPr>
                    <a:xfrm>
                      <a:off x="0" y="0"/>
                      <a:ext cx="1664970" cy="2214880"/>
                    </a:xfrm>
                    <a:prstGeom prst="rect">
                      <a:avLst/>
                    </a:prstGeom>
                  </pic:spPr>
                </pic:pic>
              </a:graphicData>
            </a:graphic>
          </wp:anchor>
        </w:drawing>
      </w:r>
    </w:p>
    <w:p w14:paraId="2A8FB636" w14:textId="735A9FFC" w:rsidR="00910608" w:rsidRDefault="00910608" w:rsidP="003F1D2B">
      <w:pPr>
        <w:rPr>
          <w:rStyle w:val="Emphasis"/>
        </w:rPr>
      </w:pPr>
    </w:p>
    <w:p w14:paraId="5D2035B2" w14:textId="37B8D1D8" w:rsidR="00910608" w:rsidRDefault="00910608" w:rsidP="003F1D2B">
      <w:pPr>
        <w:rPr>
          <w:rStyle w:val="Emphasis"/>
        </w:rPr>
      </w:pPr>
    </w:p>
    <w:p w14:paraId="48571FB0" w14:textId="77777777" w:rsidR="00910608" w:rsidRDefault="00910608" w:rsidP="003F1D2B">
      <w:pPr>
        <w:rPr>
          <w:rStyle w:val="Emphasis"/>
        </w:rPr>
      </w:pPr>
    </w:p>
    <w:p w14:paraId="1DC5C742" w14:textId="477A030C" w:rsidR="00B3610D" w:rsidRDefault="00B3610D" w:rsidP="003F1D2B">
      <w:pPr>
        <w:rPr>
          <w:rStyle w:val="Emphasis"/>
        </w:rPr>
      </w:pPr>
    </w:p>
    <w:p w14:paraId="2ED3C10F" w14:textId="0CA22894" w:rsidR="00B3610D" w:rsidRDefault="00B3610D" w:rsidP="003F1D2B">
      <w:pPr>
        <w:rPr>
          <w:rStyle w:val="Emphasis"/>
        </w:rPr>
      </w:pPr>
    </w:p>
    <w:p w14:paraId="43FB7E39" w14:textId="77777777" w:rsidR="00B3610D" w:rsidRPr="00B3610D" w:rsidRDefault="00B3610D" w:rsidP="003F1D2B">
      <w:pPr>
        <w:rPr>
          <w:rStyle w:val="Emphasis"/>
        </w:rPr>
      </w:pPr>
    </w:p>
    <w:p w14:paraId="3D17F746" w14:textId="35868164" w:rsidR="00B3610D" w:rsidRDefault="00B3610D" w:rsidP="003F1D2B"/>
    <w:p w14:paraId="1B91AAF6" w14:textId="3B147ED6" w:rsidR="00910608" w:rsidRDefault="00910608" w:rsidP="00910608">
      <w:r>
        <w:rPr>
          <w:rStyle w:val="Emphasis"/>
        </w:rPr>
        <w:t xml:space="preserve">Part2: The middle: </w:t>
      </w:r>
      <w:r>
        <w:t>it is about the problem and solution to sustain attention</w:t>
      </w:r>
    </w:p>
    <w:p w14:paraId="1C52B3D5" w14:textId="33D3C7CE" w:rsidR="00910608" w:rsidRDefault="00910608" w:rsidP="00910608">
      <w:r>
        <w:rPr>
          <w:noProof/>
        </w:rPr>
        <w:drawing>
          <wp:anchor distT="0" distB="0" distL="114300" distR="114300" simplePos="0" relativeHeight="251662336" behindDoc="1" locked="0" layoutInCell="1" allowOverlap="1" wp14:anchorId="5EA4FE81" wp14:editId="5CAFCB41">
            <wp:simplePos x="0" y="0"/>
            <wp:positionH relativeFrom="column">
              <wp:posOffset>1281495</wp:posOffset>
            </wp:positionH>
            <wp:positionV relativeFrom="paragraph">
              <wp:posOffset>148321</wp:posOffset>
            </wp:positionV>
            <wp:extent cx="2739863" cy="1795840"/>
            <wp:effectExtent l="0" t="0" r="3810" b="0"/>
            <wp:wrapTight wrapText="bothSides">
              <wp:wrapPolygon edited="0">
                <wp:start x="0" y="0"/>
                <wp:lineTo x="0" y="21310"/>
                <wp:lineTo x="21480" y="21310"/>
                <wp:lineTo x="21480"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2739863" cy="1795840"/>
                    </a:xfrm>
                    <a:prstGeom prst="rect">
                      <a:avLst/>
                    </a:prstGeom>
                  </pic:spPr>
                </pic:pic>
              </a:graphicData>
            </a:graphic>
          </wp:anchor>
        </w:drawing>
      </w:r>
    </w:p>
    <w:p w14:paraId="1376F5EB" w14:textId="77777777" w:rsidR="00C422DB" w:rsidRDefault="00C422DB" w:rsidP="003F1D2B"/>
    <w:p w14:paraId="27B97692" w14:textId="1BD0BECB" w:rsidR="00C422DB" w:rsidRDefault="00C422DB" w:rsidP="003F1D2B"/>
    <w:p w14:paraId="32342D04" w14:textId="16AFBFEF" w:rsidR="00910608" w:rsidRDefault="00910608" w:rsidP="003F1D2B"/>
    <w:p w14:paraId="6F62E041" w14:textId="3F4212CD" w:rsidR="00910608" w:rsidRDefault="00910608" w:rsidP="003F1D2B"/>
    <w:p w14:paraId="64D81F9B" w14:textId="5241750B" w:rsidR="00910608" w:rsidRDefault="00910608" w:rsidP="003F1D2B"/>
    <w:p w14:paraId="34340AE0" w14:textId="77777777" w:rsidR="00910608" w:rsidRDefault="00910608" w:rsidP="003F1D2B"/>
    <w:p w14:paraId="1C985A66" w14:textId="17B2235A" w:rsidR="00910608" w:rsidRDefault="00910608" w:rsidP="00910608">
      <w:r>
        <w:rPr>
          <w:rStyle w:val="Emphasis"/>
        </w:rPr>
        <w:t xml:space="preserve">Part3: The end: </w:t>
      </w:r>
      <w:r>
        <w:t>call to action</w:t>
      </w:r>
    </w:p>
    <w:p w14:paraId="2802E4ED" w14:textId="62545929" w:rsidR="00910608" w:rsidRDefault="00910608" w:rsidP="00910608">
      <w:r>
        <w:rPr>
          <w:noProof/>
        </w:rPr>
        <w:drawing>
          <wp:anchor distT="0" distB="0" distL="114300" distR="114300" simplePos="0" relativeHeight="251663360" behindDoc="1" locked="0" layoutInCell="1" allowOverlap="1" wp14:anchorId="58ED5EE6" wp14:editId="019E67CA">
            <wp:simplePos x="0" y="0"/>
            <wp:positionH relativeFrom="column">
              <wp:posOffset>1257842</wp:posOffset>
            </wp:positionH>
            <wp:positionV relativeFrom="paragraph">
              <wp:posOffset>227724</wp:posOffset>
            </wp:positionV>
            <wp:extent cx="2853055" cy="1661795"/>
            <wp:effectExtent l="0" t="0" r="4445" b="0"/>
            <wp:wrapTight wrapText="bothSides">
              <wp:wrapPolygon edited="0">
                <wp:start x="0" y="0"/>
                <wp:lineTo x="0" y="21295"/>
                <wp:lineTo x="21489" y="21295"/>
                <wp:lineTo x="21489"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9"/>
                    <a:stretch>
                      <a:fillRect/>
                    </a:stretch>
                  </pic:blipFill>
                  <pic:spPr>
                    <a:xfrm>
                      <a:off x="0" y="0"/>
                      <a:ext cx="2853055" cy="1661795"/>
                    </a:xfrm>
                    <a:prstGeom prst="rect">
                      <a:avLst/>
                    </a:prstGeom>
                  </pic:spPr>
                </pic:pic>
              </a:graphicData>
            </a:graphic>
            <wp14:sizeRelH relativeFrom="margin">
              <wp14:pctWidth>0</wp14:pctWidth>
            </wp14:sizeRelH>
            <wp14:sizeRelV relativeFrom="margin">
              <wp14:pctHeight>0</wp14:pctHeight>
            </wp14:sizeRelV>
          </wp:anchor>
        </w:drawing>
      </w:r>
    </w:p>
    <w:p w14:paraId="40F95164" w14:textId="35004FB4" w:rsidR="00C422DB" w:rsidRDefault="00C422DB" w:rsidP="003F1D2B"/>
    <w:p w14:paraId="67FE8362" w14:textId="2A032786" w:rsidR="00910608" w:rsidRDefault="00910608" w:rsidP="003F1D2B"/>
    <w:p w14:paraId="56100476" w14:textId="3F881954" w:rsidR="00910608" w:rsidRDefault="00910608" w:rsidP="003F1D2B"/>
    <w:p w14:paraId="63408C05" w14:textId="3E489A39" w:rsidR="00910608" w:rsidRDefault="00910608" w:rsidP="003F1D2B"/>
    <w:p w14:paraId="02514099" w14:textId="0227D06E" w:rsidR="00910608" w:rsidRDefault="00910608" w:rsidP="003F1D2B"/>
    <w:p w14:paraId="4C73AAD5" w14:textId="0C6D97ED" w:rsidR="00910608" w:rsidRDefault="00910608" w:rsidP="003F1D2B"/>
    <w:p w14:paraId="636A162B" w14:textId="0BC9B6FA" w:rsidR="00910608" w:rsidRDefault="00910608" w:rsidP="003F1D2B">
      <w:r>
        <w:t>Work on the middle part first.</w:t>
      </w:r>
    </w:p>
    <w:p w14:paraId="547D3B7B" w14:textId="0C45EB2E" w:rsidR="00910608" w:rsidRDefault="00910608" w:rsidP="003F1D2B">
      <w:r>
        <w:rPr>
          <w:noProof/>
        </w:rPr>
        <w:lastRenderedPageBreak/>
        <w:drawing>
          <wp:anchor distT="0" distB="0" distL="114300" distR="114300" simplePos="0" relativeHeight="251664384" behindDoc="1" locked="0" layoutInCell="1" allowOverlap="1" wp14:anchorId="04F6FBB1" wp14:editId="3333A06F">
            <wp:simplePos x="0" y="0"/>
            <wp:positionH relativeFrom="column">
              <wp:posOffset>790575</wp:posOffset>
            </wp:positionH>
            <wp:positionV relativeFrom="paragraph">
              <wp:posOffset>3175</wp:posOffset>
            </wp:positionV>
            <wp:extent cx="4241165" cy="2346325"/>
            <wp:effectExtent l="0" t="0" r="6985" b="0"/>
            <wp:wrapTight wrapText="bothSides">
              <wp:wrapPolygon edited="0">
                <wp:start x="0" y="0"/>
                <wp:lineTo x="0" y="21395"/>
                <wp:lineTo x="21539" y="21395"/>
                <wp:lineTo x="21539" y="0"/>
                <wp:lineTo x="0" y="0"/>
              </wp:wrapPolygon>
            </wp:wrapTight>
            <wp:docPr id="9" name="Picture 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10;&#10;Description automatically generated with medium confidence"/>
                    <pic:cNvPicPr/>
                  </pic:nvPicPr>
                  <pic:blipFill>
                    <a:blip r:embed="rId20"/>
                    <a:stretch>
                      <a:fillRect/>
                    </a:stretch>
                  </pic:blipFill>
                  <pic:spPr>
                    <a:xfrm>
                      <a:off x="0" y="0"/>
                      <a:ext cx="4241165" cy="2346325"/>
                    </a:xfrm>
                    <a:prstGeom prst="rect">
                      <a:avLst/>
                    </a:prstGeom>
                  </pic:spPr>
                </pic:pic>
              </a:graphicData>
            </a:graphic>
          </wp:anchor>
        </w:drawing>
      </w:r>
    </w:p>
    <w:p w14:paraId="6E3DB13D" w14:textId="715C050C" w:rsidR="00910608" w:rsidRDefault="00910608" w:rsidP="003F1D2B"/>
    <w:p w14:paraId="723A862E" w14:textId="4F20203A" w:rsidR="00910608" w:rsidRDefault="00910608" w:rsidP="003F1D2B"/>
    <w:p w14:paraId="1E813015" w14:textId="5D1E5564" w:rsidR="00910608" w:rsidRDefault="00910608" w:rsidP="003F1D2B"/>
    <w:p w14:paraId="6FBECD45" w14:textId="05D5B825" w:rsidR="00910608" w:rsidRDefault="00910608" w:rsidP="003F1D2B"/>
    <w:p w14:paraId="73062274" w14:textId="3EF7A30C" w:rsidR="00910608" w:rsidRDefault="00910608" w:rsidP="003F1D2B"/>
    <w:p w14:paraId="2B38BD8D" w14:textId="3ACC856B" w:rsidR="00910608" w:rsidRDefault="00910608" w:rsidP="003F1D2B"/>
    <w:p w14:paraId="53272061" w14:textId="01061088" w:rsidR="00910608" w:rsidRDefault="00910608" w:rsidP="003F1D2B"/>
    <w:p w14:paraId="109CCCFC" w14:textId="09DD374F" w:rsidR="00910608" w:rsidRDefault="00910608" w:rsidP="003F1D2B"/>
    <w:p w14:paraId="7CCAB314" w14:textId="1C1511ED" w:rsidR="00910608" w:rsidRDefault="00910608" w:rsidP="003F1D2B">
      <w:r>
        <w:t>If the topic is so controversial, try to talk about some of the objections before you reveal the solution</w:t>
      </w:r>
      <w:r w:rsidR="00390325">
        <w:t>. And if the solution is risky, acknowledge the risk too.</w:t>
      </w:r>
    </w:p>
    <w:p w14:paraId="6F5D659F" w14:textId="12B1EBB7" w:rsidR="00390325" w:rsidRDefault="00390325" w:rsidP="003F1D2B">
      <w:r>
        <w:rPr>
          <w:noProof/>
        </w:rPr>
        <w:drawing>
          <wp:anchor distT="0" distB="0" distL="114300" distR="114300" simplePos="0" relativeHeight="251665408" behindDoc="1" locked="0" layoutInCell="1" allowOverlap="1" wp14:anchorId="05071E54" wp14:editId="4E2CE508">
            <wp:simplePos x="0" y="0"/>
            <wp:positionH relativeFrom="margin">
              <wp:align>center</wp:align>
            </wp:positionH>
            <wp:positionV relativeFrom="paragraph">
              <wp:posOffset>206421</wp:posOffset>
            </wp:positionV>
            <wp:extent cx="4451350" cy="2639060"/>
            <wp:effectExtent l="0" t="0" r="6350" b="8890"/>
            <wp:wrapTight wrapText="bothSides">
              <wp:wrapPolygon edited="0">
                <wp:start x="0" y="0"/>
                <wp:lineTo x="0" y="21517"/>
                <wp:lineTo x="21538" y="21517"/>
                <wp:lineTo x="21538"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4451350" cy="2639060"/>
                    </a:xfrm>
                    <a:prstGeom prst="rect">
                      <a:avLst/>
                    </a:prstGeom>
                  </pic:spPr>
                </pic:pic>
              </a:graphicData>
            </a:graphic>
            <wp14:sizeRelH relativeFrom="margin">
              <wp14:pctWidth>0</wp14:pctWidth>
            </wp14:sizeRelH>
            <wp14:sizeRelV relativeFrom="margin">
              <wp14:pctHeight>0</wp14:pctHeight>
            </wp14:sizeRelV>
          </wp:anchor>
        </w:drawing>
      </w:r>
    </w:p>
    <w:p w14:paraId="1F7617D4" w14:textId="79D8D194" w:rsidR="00390325" w:rsidRDefault="00390325" w:rsidP="003F1D2B"/>
    <w:p w14:paraId="212BEA8A" w14:textId="3A391788" w:rsidR="00390325" w:rsidRDefault="00390325" w:rsidP="003F1D2B"/>
    <w:p w14:paraId="7C5C55FF" w14:textId="4B8F0953" w:rsidR="00390325" w:rsidRDefault="00390325" w:rsidP="003F1D2B"/>
    <w:p w14:paraId="67C053D1" w14:textId="77777777" w:rsidR="00390325" w:rsidRDefault="00390325"/>
    <w:p w14:paraId="6B94BBB5" w14:textId="77777777" w:rsidR="00390325" w:rsidRDefault="00390325"/>
    <w:p w14:paraId="33077A72" w14:textId="03352FE9" w:rsidR="00390325" w:rsidRDefault="00390325"/>
    <w:p w14:paraId="01A654B2" w14:textId="77777777" w:rsidR="00390325" w:rsidRDefault="00390325"/>
    <w:p w14:paraId="1410ECB2" w14:textId="7C25F589" w:rsidR="00390325" w:rsidRDefault="00390325"/>
    <w:p w14:paraId="238FE97A" w14:textId="77777777" w:rsidR="00390325" w:rsidRDefault="00390325"/>
    <w:p w14:paraId="13FE9DC3" w14:textId="77777777" w:rsidR="00390325" w:rsidRDefault="00390325"/>
    <w:p w14:paraId="0483DB34" w14:textId="2D2098BB" w:rsidR="00390325" w:rsidRDefault="00390325">
      <w:r>
        <w:t xml:space="preserve">In the beginning you can say something provocative and shocking to the audience or scary. </w:t>
      </w:r>
    </w:p>
    <w:p w14:paraId="436B785C" w14:textId="35E10A48" w:rsidR="00390325" w:rsidRDefault="00390325"/>
    <w:p w14:paraId="3448E989" w14:textId="72DDF1E0" w:rsidR="00390325" w:rsidRDefault="00390325"/>
    <w:p w14:paraId="4795107E" w14:textId="3CA67DD4" w:rsidR="00390325" w:rsidRDefault="00390325"/>
    <w:p w14:paraId="5A35EF80" w14:textId="77777777" w:rsidR="00390325" w:rsidRDefault="00390325"/>
    <w:p w14:paraId="1F22CC0F" w14:textId="6E8B58E3" w:rsidR="00390325" w:rsidRDefault="00390325">
      <w:r>
        <w:lastRenderedPageBreak/>
        <w:t>In the middle:</w:t>
      </w:r>
    </w:p>
    <w:p w14:paraId="002D581E" w14:textId="77777777" w:rsidR="00390325" w:rsidRDefault="00390325"/>
    <w:p w14:paraId="41644D0D" w14:textId="5749933C" w:rsidR="00390325" w:rsidRDefault="00390325">
      <w:r>
        <w:rPr>
          <w:noProof/>
        </w:rPr>
        <w:drawing>
          <wp:anchor distT="0" distB="0" distL="114300" distR="114300" simplePos="0" relativeHeight="251666432" behindDoc="1" locked="0" layoutInCell="1" allowOverlap="1" wp14:anchorId="038C4A4D" wp14:editId="3994D2AA">
            <wp:simplePos x="0" y="0"/>
            <wp:positionH relativeFrom="column">
              <wp:posOffset>743293</wp:posOffset>
            </wp:positionH>
            <wp:positionV relativeFrom="paragraph">
              <wp:posOffset>-501</wp:posOffset>
            </wp:positionV>
            <wp:extent cx="3677285" cy="2172970"/>
            <wp:effectExtent l="0" t="0" r="0" b="0"/>
            <wp:wrapTight wrapText="bothSides">
              <wp:wrapPolygon edited="0">
                <wp:start x="0" y="0"/>
                <wp:lineTo x="0" y="21398"/>
                <wp:lineTo x="21484" y="21398"/>
                <wp:lineTo x="21484" y="0"/>
                <wp:lineTo x="0" y="0"/>
              </wp:wrapPolygon>
            </wp:wrapTight>
            <wp:docPr id="11" name="Picture 1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background with white text&#10;&#10;Description automatically generated with low confidence"/>
                    <pic:cNvPicPr/>
                  </pic:nvPicPr>
                  <pic:blipFill>
                    <a:blip r:embed="rId22"/>
                    <a:stretch>
                      <a:fillRect/>
                    </a:stretch>
                  </pic:blipFill>
                  <pic:spPr>
                    <a:xfrm>
                      <a:off x="0" y="0"/>
                      <a:ext cx="3677285" cy="2172970"/>
                    </a:xfrm>
                    <a:prstGeom prst="rect">
                      <a:avLst/>
                    </a:prstGeom>
                  </pic:spPr>
                </pic:pic>
              </a:graphicData>
            </a:graphic>
          </wp:anchor>
        </w:drawing>
      </w:r>
    </w:p>
    <w:p w14:paraId="79B4735C" w14:textId="77777777" w:rsidR="00390325" w:rsidRDefault="00390325"/>
    <w:p w14:paraId="022E5D2B" w14:textId="77777777" w:rsidR="00390325" w:rsidRDefault="00390325"/>
    <w:p w14:paraId="1DFA5698" w14:textId="77777777" w:rsidR="00390325" w:rsidRDefault="00390325"/>
    <w:p w14:paraId="411E0BBB" w14:textId="77777777" w:rsidR="00390325" w:rsidRDefault="00390325"/>
    <w:p w14:paraId="0EDB97B5" w14:textId="77777777" w:rsidR="00390325" w:rsidRDefault="00390325"/>
    <w:p w14:paraId="545F181F" w14:textId="77777777" w:rsidR="00390325" w:rsidRDefault="00390325"/>
    <w:p w14:paraId="65BBA5B3" w14:textId="77777777" w:rsidR="00390325" w:rsidRDefault="00390325"/>
    <w:p w14:paraId="1FF96142" w14:textId="77777777" w:rsidR="00390325" w:rsidRDefault="00390325">
      <w:r>
        <w:t>Make the middle part rewarding for the audience to listen. They learned, or gained confidence or enjoyed it.</w:t>
      </w:r>
    </w:p>
    <w:p w14:paraId="643B2B65" w14:textId="77777777" w:rsidR="00390325" w:rsidRDefault="00390325"/>
    <w:p w14:paraId="4623A4D3" w14:textId="3DD45CE0" w:rsidR="00390325" w:rsidRDefault="00390325">
      <w:r>
        <w:rPr>
          <w:noProof/>
        </w:rPr>
        <w:drawing>
          <wp:anchor distT="0" distB="0" distL="114300" distR="114300" simplePos="0" relativeHeight="251667456" behindDoc="1" locked="0" layoutInCell="1" allowOverlap="1" wp14:anchorId="668846EC" wp14:editId="3733C250">
            <wp:simplePos x="0" y="0"/>
            <wp:positionH relativeFrom="column">
              <wp:posOffset>1842149</wp:posOffset>
            </wp:positionH>
            <wp:positionV relativeFrom="paragraph">
              <wp:posOffset>103509</wp:posOffset>
            </wp:positionV>
            <wp:extent cx="2183845" cy="2499582"/>
            <wp:effectExtent l="0" t="0" r="6985" b="0"/>
            <wp:wrapTight wrapText="bothSides">
              <wp:wrapPolygon edited="0">
                <wp:start x="0" y="0"/>
                <wp:lineTo x="0" y="21402"/>
                <wp:lineTo x="21481" y="21402"/>
                <wp:lineTo x="21481"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stretch>
                      <a:fillRect/>
                    </a:stretch>
                  </pic:blipFill>
                  <pic:spPr>
                    <a:xfrm>
                      <a:off x="0" y="0"/>
                      <a:ext cx="2183845" cy="2499582"/>
                    </a:xfrm>
                    <a:prstGeom prst="rect">
                      <a:avLst/>
                    </a:prstGeom>
                  </pic:spPr>
                </pic:pic>
              </a:graphicData>
            </a:graphic>
          </wp:anchor>
        </w:drawing>
      </w:r>
      <w:r>
        <w:t>And the end:</w:t>
      </w:r>
    </w:p>
    <w:p w14:paraId="549F001F" w14:textId="77777777" w:rsidR="00390325" w:rsidRDefault="00390325"/>
    <w:p w14:paraId="5C146604" w14:textId="77777777" w:rsidR="00390325" w:rsidRDefault="00390325"/>
    <w:p w14:paraId="62A6F431" w14:textId="77777777" w:rsidR="00390325" w:rsidRDefault="00390325"/>
    <w:p w14:paraId="38F14D17" w14:textId="77777777" w:rsidR="00390325" w:rsidRDefault="00390325"/>
    <w:p w14:paraId="26C2016E" w14:textId="77777777" w:rsidR="00390325" w:rsidRDefault="00390325"/>
    <w:p w14:paraId="3217B27B" w14:textId="77777777" w:rsidR="00390325" w:rsidRDefault="00390325"/>
    <w:p w14:paraId="39D9DFDF" w14:textId="77777777" w:rsidR="00390325" w:rsidRDefault="00390325"/>
    <w:p w14:paraId="7F150FE2" w14:textId="77777777" w:rsidR="00390325" w:rsidRDefault="00390325"/>
    <w:p w14:paraId="72A9865C" w14:textId="31622AA6" w:rsidR="00390325" w:rsidRDefault="00390325"/>
    <w:p w14:paraId="75E452E4" w14:textId="686C5F46" w:rsidR="007F7F66" w:rsidRDefault="007F7F66">
      <w:r>
        <w:t>90% of successful stories have the same structure.</w:t>
      </w:r>
    </w:p>
    <w:p w14:paraId="208FDEB1" w14:textId="24EEFED6" w:rsidR="007F7F66" w:rsidRDefault="007F7F66"/>
    <w:p w14:paraId="7FB324FD" w14:textId="169F0888" w:rsidR="007F7F66" w:rsidRDefault="007F7F66"/>
    <w:p w14:paraId="6E16FE61" w14:textId="0329B931" w:rsidR="007F7F66" w:rsidRDefault="007F7F66"/>
    <w:p w14:paraId="37A14599" w14:textId="62476293" w:rsidR="007F7F66" w:rsidRDefault="007F7F66">
      <w:pPr>
        <w:rPr>
          <w:rStyle w:val="Emphasis"/>
        </w:rPr>
      </w:pPr>
      <w:r w:rsidRPr="007F7F66">
        <w:rPr>
          <w:rStyle w:val="Emphasis"/>
        </w:rPr>
        <w:lastRenderedPageBreak/>
        <w:t>The Narrative Arc (Freytag’s Pyramid):</w:t>
      </w:r>
    </w:p>
    <w:p w14:paraId="679D96F6" w14:textId="23B55B59" w:rsidR="007F7F66" w:rsidRDefault="007F7F66">
      <w:pPr>
        <w:rPr>
          <w:rStyle w:val="Emphasis"/>
        </w:rPr>
      </w:pPr>
    </w:p>
    <w:p w14:paraId="7F7E2218" w14:textId="3DA3EBAE" w:rsidR="007F7F66" w:rsidRPr="007F7F66" w:rsidRDefault="007F7F66" w:rsidP="007F7F66">
      <w:pPr>
        <w:pStyle w:val="ListParagraph"/>
        <w:numPr>
          <w:ilvl w:val="0"/>
          <w:numId w:val="43"/>
        </w:numPr>
        <w:rPr>
          <w:rStyle w:val="Emphasis"/>
        </w:rPr>
      </w:pPr>
      <w:r>
        <w:rPr>
          <w:rStyle w:val="Emphasis"/>
        </w:rPr>
        <w:t xml:space="preserve">Exposition: </w:t>
      </w:r>
      <w:r w:rsidRPr="007F7F66">
        <w:rPr>
          <w:rStyle w:val="Emphasis"/>
          <w:b w:val="0"/>
          <w:bCs/>
          <w:color w:val="000000" w:themeColor="text1"/>
        </w:rPr>
        <w:t>opening of the story. Intro to the characters and the settings.</w:t>
      </w:r>
    </w:p>
    <w:p w14:paraId="7CECD367" w14:textId="1C7C397E" w:rsidR="007F7F66" w:rsidRPr="007F7F66" w:rsidRDefault="007F7F66" w:rsidP="007F7F66">
      <w:pPr>
        <w:pStyle w:val="ListParagraph"/>
        <w:numPr>
          <w:ilvl w:val="0"/>
          <w:numId w:val="43"/>
        </w:numPr>
        <w:rPr>
          <w:rStyle w:val="Emphasis"/>
        </w:rPr>
      </w:pPr>
      <w:r>
        <w:rPr>
          <w:rStyle w:val="Emphasis"/>
        </w:rPr>
        <w:t xml:space="preserve">The rising action: </w:t>
      </w:r>
      <w:r>
        <w:rPr>
          <w:rStyle w:val="Emphasis"/>
          <w:b w:val="0"/>
          <w:bCs/>
          <w:color w:val="000000" w:themeColor="text1"/>
        </w:rPr>
        <w:t xml:space="preserve">a series of events that complicates the matter for your characters and increases drama or suspense. </w:t>
      </w:r>
    </w:p>
    <w:p w14:paraId="54954109" w14:textId="50343F7A" w:rsidR="007F7F66" w:rsidRDefault="007F7F66" w:rsidP="007F7F66">
      <w:pPr>
        <w:pStyle w:val="ListParagraph"/>
        <w:numPr>
          <w:ilvl w:val="0"/>
          <w:numId w:val="43"/>
        </w:numPr>
        <w:rPr>
          <w:rStyle w:val="Emphasis"/>
          <w:b w:val="0"/>
          <w:bCs/>
          <w:color w:val="000000" w:themeColor="text1"/>
        </w:rPr>
      </w:pPr>
      <w:r>
        <w:rPr>
          <w:rStyle w:val="Emphasis"/>
        </w:rPr>
        <w:t xml:space="preserve">Climax: </w:t>
      </w:r>
      <w:r w:rsidRPr="007F7F66">
        <w:rPr>
          <w:rStyle w:val="Emphasis"/>
          <w:b w:val="0"/>
          <w:bCs/>
          <w:color w:val="000000" w:themeColor="text1"/>
        </w:rPr>
        <w:t>the big showdown where the characters show opposition or either win or lose.</w:t>
      </w:r>
    </w:p>
    <w:p w14:paraId="7F73FD97" w14:textId="5BE9A964" w:rsidR="007F7F66" w:rsidRDefault="007F7F66" w:rsidP="007F7F66">
      <w:pPr>
        <w:pStyle w:val="ListParagraph"/>
        <w:numPr>
          <w:ilvl w:val="0"/>
          <w:numId w:val="43"/>
        </w:numPr>
        <w:rPr>
          <w:rStyle w:val="Emphasis"/>
          <w:b w:val="0"/>
          <w:bCs/>
          <w:color w:val="000000" w:themeColor="text1"/>
        </w:rPr>
      </w:pPr>
      <w:r>
        <w:rPr>
          <w:rStyle w:val="Emphasis"/>
        </w:rPr>
        <w:t>Falling action:</w:t>
      </w:r>
      <w:r>
        <w:rPr>
          <w:rStyle w:val="Emphasis"/>
          <w:b w:val="0"/>
          <w:bCs/>
          <w:color w:val="000000" w:themeColor="text1"/>
        </w:rPr>
        <w:t xml:space="preserve"> A series of events that unfold after the climax and lead to the end of the story.</w:t>
      </w:r>
    </w:p>
    <w:p w14:paraId="2E1447C2" w14:textId="4319120F" w:rsidR="007F7F66" w:rsidRDefault="007F7F66" w:rsidP="007F7F66">
      <w:pPr>
        <w:pStyle w:val="ListParagraph"/>
        <w:numPr>
          <w:ilvl w:val="0"/>
          <w:numId w:val="43"/>
        </w:numPr>
        <w:rPr>
          <w:rStyle w:val="Emphasis"/>
          <w:b w:val="0"/>
          <w:bCs/>
          <w:color w:val="000000" w:themeColor="text1"/>
        </w:rPr>
      </w:pPr>
      <w:r>
        <w:rPr>
          <w:rStyle w:val="Emphasis"/>
        </w:rPr>
        <w:t>Resolution:</w:t>
      </w:r>
      <w:r>
        <w:rPr>
          <w:rStyle w:val="Emphasis"/>
          <w:b w:val="0"/>
          <w:bCs/>
          <w:color w:val="000000" w:themeColor="text1"/>
        </w:rPr>
        <w:t xml:space="preserve"> The end of the story, problems resolved. </w:t>
      </w:r>
    </w:p>
    <w:p w14:paraId="33D6944E" w14:textId="1EDF71ED" w:rsidR="007F7F66" w:rsidRDefault="007F7F66" w:rsidP="007F7F66">
      <w:pPr>
        <w:rPr>
          <w:rStyle w:val="Emphasis"/>
          <w:b w:val="0"/>
          <w:bCs/>
          <w:color w:val="000000" w:themeColor="text1"/>
        </w:rPr>
      </w:pPr>
      <w:r>
        <w:rPr>
          <w:rStyle w:val="Emphasis"/>
          <w:b w:val="0"/>
          <w:bCs/>
          <w:color w:val="000000" w:themeColor="text1"/>
        </w:rPr>
        <w:t xml:space="preserve">Another way of </w:t>
      </w:r>
      <w:proofErr w:type="spellStart"/>
      <w:r>
        <w:rPr>
          <w:rStyle w:val="Emphasis"/>
          <w:b w:val="0"/>
          <w:bCs/>
          <w:color w:val="000000" w:themeColor="text1"/>
        </w:rPr>
        <w:t>story telling</w:t>
      </w:r>
      <w:proofErr w:type="spellEnd"/>
      <w:r>
        <w:rPr>
          <w:rStyle w:val="Emphasis"/>
          <w:b w:val="0"/>
          <w:bCs/>
          <w:color w:val="000000" w:themeColor="text1"/>
        </w:rPr>
        <w:t>:</w:t>
      </w:r>
    </w:p>
    <w:p w14:paraId="7D224F6F" w14:textId="3AC757B7" w:rsidR="007F7F66" w:rsidRDefault="007F7F66" w:rsidP="007F7F66">
      <w:pPr>
        <w:pStyle w:val="ListParagraph"/>
        <w:numPr>
          <w:ilvl w:val="0"/>
          <w:numId w:val="44"/>
        </w:numPr>
        <w:rPr>
          <w:rStyle w:val="Emphasis"/>
          <w:b w:val="0"/>
          <w:bCs/>
          <w:color w:val="000000" w:themeColor="text1"/>
        </w:rPr>
      </w:pPr>
      <w:r w:rsidRPr="00973924">
        <w:rPr>
          <w:rStyle w:val="Emphasis"/>
        </w:rPr>
        <w:t>Set up:</w:t>
      </w:r>
      <w:r>
        <w:rPr>
          <w:rStyle w:val="Emphasis"/>
          <w:b w:val="0"/>
          <w:bCs/>
          <w:color w:val="000000" w:themeColor="text1"/>
        </w:rPr>
        <w:t xml:space="preserve"> Show a likeable and relatable so that the audience invests in the character.</w:t>
      </w:r>
    </w:p>
    <w:p w14:paraId="0C7CEA17" w14:textId="4C1FF13C" w:rsidR="007F7F66" w:rsidRDefault="00973924" w:rsidP="007F7F66">
      <w:pPr>
        <w:pStyle w:val="ListParagraph"/>
        <w:numPr>
          <w:ilvl w:val="0"/>
          <w:numId w:val="44"/>
        </w:numPr>
        <w:rPr>
          <w:rStyle w:val="Emphasis"/>
          <w:b w:val="0"/>
          <w:bCs/>
          <w:color w:val="000000" w:themeColor="text1"/>
        </w:rPr>
      </w:pPr>
      <w:r w:rsidRPr="00973924">
        <w:rPr>
          <w:rStyle w:val="Emphasis"/>
        </w:rPr>
        <w:t>Seeks:</w:t>
      </w:r>
      <w:r>
        <w:rPr>
          <w:rStyle w:val="Emphasis"/>
          <w:b w:val="0"/>
          <w:bCs/>
          <w:color w:val="000000" w:themeColor="text1"/>
        </w:rPr>
        <w:t xml:space="preserve"> The protagonist (hero) has some desire that cannot achieve with his/her own skills or resources</w:t>
      </w:r>
    </w:p>
    <w:p w14:paraId="00765E59" w14:textId="33C171B2" w:rsidR="00973924" w:rsidRDefault="00973924" w:rsidP="007F7F66">
      <w:pPr>
        <w:pStyle w:val="ListParagraph"/>
        <w:numPr>
          <w:ilvl w:val="0"/>
          <w:numId w:val="44"/>
        </w:numPr>
        <w:rPr>
          <w:rStyle w:val="Emphasis"/>
          <w:b w:val="0"/>
          <w:bCs/>
          <w:color w:val="000000" w:themeColor="text1"/>
        </w:rPr>
      </w:pPr>
      <w:r w:rsidRPr="00973924">
        <w:rPr>
          <w:rStyle w:val="Emphasis"/>
        </w:rPr>
        <w:t>Stopped:</w:t>
      </w:r>
      <w:r>
        <w:rPr>
          <w:rStyle w:val="Emphasis"/>
          <w:b w:val="0"/>
          <w:bCs/>
          <w:color w:val="000000" w:themeColor="text1"/>
        </w:rPr>
        <w:t xml:space="preserve"> They reached the obstacle and don’t know what to do</w:t>
      </w:r>
    </w:p>
    <w:p w14:paraId="1F339455" w14:textId="2CBC50C4" w:rsidR="00973924" w:rsidRDefault="00973924" w:rsidP="007F7F66">
      <w:pPr>
        <w:pStyle w:val="ListParagraph"/>
        <w:numPr>
          <w:ilvl w:val="0"/>
          <w:numId w:val="44"/>
        </w:numPr>
        <w:rPr>
          <w:rStyle w:val="Emphasis"/>
          <w:b w:val="0"/>
          <w:bCs/>
          <w:color w:val="000000" w:themeColor="text1"/>
        </w:rPr>
      </w:pPr>
      <w:r w:rsidRPr="00973924">
        <w:rPr>
          <w:rStyle w:val="Emphasis"/>
        </w:rPr>
        <w:t>Suffers:</w:t>
      </w:r>
      <w:r>
        <w:rPr>
          <w:rStyle w:val="Emphasis"/>
          <w:b w:val="0"/>
          <w:bCs/>
          <w:color w:val="000000" w:themeColor="text1"/>
        </w:rPr>
        <w:t xml:space="preserve"> all hopeless time and painful moments</w:t>
      </w:r>
    </w:p>
    <w:p w14:paraId="4F73315D" w14:textId="1CE703A3" w:rsidR="00973924" w:rsidRDefault="00973924" w:rsidP="007F7F66">
      <w:pPr>
        <w:pStyle w:val="ListParagraph"/>
        <w:numPr>
          <w:ilvl w:val="0"/>
          <w:numId w:val="44"/>
        </w:numPr>
        <w:rPr>
          <w:rStyle w:val="Emphasis"/>
          <w:b w:val="0"/>
          <w:bCs/>
          <w:color w:val="000000" w:themeColor="text1"/>
        </w:rPr>
      </w:pPr>
      <w:r w:rsidRPr="00973924">
        <w:rPr>
          <w:rStyle w:val="Emphasis"/>
        </w:rPr>
        <w:t>Surrender:</w:t>
      </w:r>
      <w:r>
        <w:rPr>
          <w:rStyle w:val="Emphasis"/>
          <w:b w:val="0"/>
          <w:bCs/>
          <w:color w:val="000000" w:themeColor="text1"/>
        </w:rPr>
        <w:t xml:space="preserve"> Surrender the ego, learn what to do, and finally overcome the obstacle</w:t>
      </w:r>
    </w:p>
    <w:p w14:paraId="65835177" w14:textId="6C19B21C" w:rsidR="00973924" w:rsidRDefault="00973924" w:rsidP="007F7F66">
      <w:pPr>
        <w:pStyle w:val="ListParagraph"/>
        <w:numPr>
          <w:ilvl w:val="0"/>
          <w:numId w:val="44"/>
        </w:numPr>
        <w:rPr>
          <w:rStyle w:val="Emphasis"/>
          <w:b w:val="0"/>
          <w:bCs/>
          <w:color w:val="000000" w:themeColor="text1"/>
        </w:rPr>
      </w:pPr>
      <w:r w:rsidRPr="00973924">
        <w:rPr>
          <w:rStyle w:val="Emphasis"/>
        </w:rPr>
        <w:t>Success:</w:t>
      </w:r>
      <w:r>
        <w:rPr>
          <w:rStyle w:val="Emphasis"/>
          <w:b w:val="0"/>
          <w:bCs/>
          <w:color w:val="000000" w:themeColor="text1"/>
        </w:rPr>
        <w:t xml:space="preserve"> their desire fulfilled. Usually with a much greater reward that is beyond their imagination and expectation.</w:t>
      </w:r>
    </w:p>
    <w:p w14:paraId="30D2C359" w14:textId="74AC1D03" w:rsidR="00973924" w:rsidRDefault="00973924" w:rsidP="00973924">
      <w:pPr>
        <w:rPr>
          <w:rStyle w:val="Emphasis"/>
          <w:b w:val="0"/>
          <w:bCs/>
          <w:color w:val="000000" w:themeColor="text1"/>
        </w:rPr>
      </w:pPr>
    </w:p>
    <w:p w14:paraId="0DCECD89" w14:textId="65BE20DC" w:rsidR="00973924" w:rsidRDefault="00973924" w:rsidP="00973924">
      <w:pPr>
        <w:rPr>
          <w:rStyle w:val="Emphasis"/>
          <w:b w:val="0"/>
          <w:bCs/>
          <w:color w:val="000000" w:themeColor="text1"/>
        </w:rPr>
      </w:pPr>
      <w:r>
        <w:rPr>
          <w:rStyle w:val="Emphasis"/>
          <w:b w:val="0"/>
          <w:bCs/>
          <w:color w:val="000000" w:themeColor="text1"/>
        </w:rPr>
        <w:t>Another style: SOS</w:t>
      </w:r>
    </w:p>
    <w:p w14:paraId="49FF81A5" w14:textId="115700A1" w:rsidR="00973924" w:rsidRDefault="00973924" w:rsidP="00973924">
      <w:pPr>
        <w:pStyle w:val="ListParagraph"/>
        <w:numPr>
          <w:ilvl w:val="0"/>
          <w:numId w:val="45"/>
        </w:numPr>
        <w:rPr>
          <w:rStyle w:val="Emphasis"/>
          <w:b w:val="0"/>
          <w:bCs/>
          <w:color w:val="000000" w:themeColor="text1"/>
        </w:rPr>
      </w:pPr>
      <w:r w:rsidRPr="00973924">
        <w:rPr>
          <w:rStyle w:val="Emphasis"/>
        </w:rPr>
        <w:t>Situation (setup):</w:t>
      </w:r>
      <w:r>
        <w:rPr>
          <w:rStyle w:val="Emphasis"/>
          <w:b w:val="0"/>
          <w:bCs/>
          <w:color w:val="000000" w:themeColor="text1"/>
        </w:rPr>
        <w:t xml:space="preserve"> setup main personalities and make sure they are likeable and the audience like them and invest emotions in them.</w:t>
      </w:r>
    </w:p>
    <w:p w14:paraId="51BFD3F7" w14:textId="7B2B3B96" w:rsidR="00973924" w:rsidRDefault="00973924" w:rsidP="00973924">
      <w:pPr>
        <w:pStyle w:val="ListParagraph"/>
        <w:numPr>
          <w:ilvl w:val="0"/>
          <w:numId w:val="45"/>
        </w:numPr>
        <w:rPr>
          <w:rStyle w:val="Emphasis"/>
          <w:b w:val="0"/>
          <w:bCs/>
          <w:color w:val="000000" w:themeColor="text1"/>
        </w:rPr>
      </w:pPr>
      <w:r w:rsidRPr="00973924">
        <w:rPr>
          <w:rStyle w:val="Emphasis"/>
        </w:rPr>
        <w:t>Obstacle:</w:t>
      </w:r>
      <w:r>
        <w:rPr>
          <w:rStyle w:val="Emphasis"/>
          <w:b w:val="0"/>
          <w:bCs/>
          <w:color w:val="000000" w:themeColor="text1"/>
        </w:rPr>
        <w:t xml:space="preserve"> obstacles preventing the person from what they want</w:t>
      </w:r>
    </w:p>
    <w:p w14:paraId="4499D3BE" w14:textId="20A97AA7" w:rsidR="00973924" w:rsidRDefault="00973924" w:rsidP="00973924">
      <w:pPr>
        <w:pStyle w:val="ListParagraph"/>
        <w:numPr>
          <w:ilvl w:val="0"/>
          <w:numId w:val="45"/>
        </w:numPr>
        <w:rPr>
          <w:rStyle w:val="Emphasis"/>
          <w:b w:val="0"/>
          <w:bCs/>
          <w:color w:val="000000" w:themeColor="text1"/>
        </w:rPr>
      </w:pPr>
      <w:r w:rsidRPr="00973924">
        <w:rPr>
          <w:rStyle w:val="Emphasis"/>
        </w:rPr>
        <w:t>Solution:</w:t>
      </w:r>
      <w:r>
        <w:rPr>
          <w:rStyle w:val="Emphasis"/>
          <w:b w:val="0"/>
          <w:bCs/>
          <w:color w:val="000000" w:themeColor="text1"/>
        </w:rPr>
        <w:t xml:space="preserve"> how they overcame the obstacle and how great it is now</w:t>
      </w:r>
    </w:p>
    <w:p w14:paraId="20D32ADE" w14:textId="4071843D" w:rsidR="00973924" w:rsidRDefault="00973924" w:rsidP="00973924">
      <w:pPr>
        <w:rPr>
          <w:rStyle w:val="Emphasis"/>
          <w:b w:val="0"/>
          <w:bCs/>
          <w:color w:val="000000" w:themeColor="text1"/>
        </w:rPr>
      </w:pPr>
      <w:r>
        <w:rPr>
          <w:rStyle w:val="Emphasis"/>
          <w:b w:val="0"/>
          <w:bCs/>
          <w:color w:val="000000" w:themeColor="text1"/>
        </w:rPr>
        <w:t xml:space="preserve">For talking to clients: </w:t>
      </w:r>
    </w:p>
    <w:p w14:paraId="5DEAF020" w14:textId="12CF4596" w:rsidR="00973924" w:rsidRPr="00973924" w:rsidRDefault="00973924" w:rsidP="00973924">
      <w:pPr>
        <w:pStyle w:val="ListParagraph"/>
        <w:numPr>
          <w:ilvl w:val="0"/>
          <w:numId w:val="46"/>
        </w:numPr>
        <w:rPr>
          <w:rStyle w:val="Strong"/>
        </w:rPr>
      </w:pPr>
      <w:r w:rsidRPr="00973924">
        <w:rPr>
          <w:rStyle w:val="Strong"/>
        </w:rPr>
        <w:t>Describe the situation setup for the client</w:t>
      </w:r>
    </w:p>
    <w:p w14:paraId="34AD36E0" w14:textId="51702E66" w:rsidR="00973924" w:rsidRPr="00973924" w:rsidRDefault="00973924" w:rsidP="00973924">
      <w:pPr>
        <w:pStyle w:val="ListParagraph"/>
        <w:numPr>
          <w:ilvl w:val="0"/>
          <w:numId w:val="46"/>
        </w:numPr>
        <w:rPr>
          <w:rStyle w:val="Strong"/>
        </w:rPr>
      </w:pPr>
      <w:r w:rsidRPr="00973924">
        <w:rPr>
          <w:rStyle w:val="Strong"/>
        </w:rPr>
        <w:t>Obstacles are telling the clients what prevents them from what they want</w:t>
      </w:r>
    </w:p>
    <w:p w14:paraId="57B0EED9" w14:textId="49282D0B" w:rsidR="00973924" w:rsidRDefault="00973924" w:rsidP="00973924">
      <w:pPr>
        <w:pStyle w:val="ListParagraph"/>
        <w:numPr>
          <w:ilvl w:val="0"/>
          <w:numId w:val="46"/>
        </w:numPr>
        <w:rPr>
          <w:rStyle w:val="Strong"/>
        </w:rPr>
      </w:pPr>
      <w:r w:rsidRPr="00973924">
        <w:rPr>
          <w:rStyle w:val="Strong"/>
        </w:rPr>
        <w:t>The solution is what we can do for them to overcome the obstacles</w:t>
      </w:r>
      <w:r>
        <w:rPr>
          <w:rStyle w:val="Strong"/>
        </w:rPr>
        <w:t xml:space="preserve"> and how great it is for them now</w:t>
      </w:r>
    </w:p>
    <w:p w14:paraId="2554D265" w14:textId="178267BC" w:rsidR="00973924" w:rsidRDefault="00973924" w:rsidP="00973924">
      <w:pPr>
        <w:ind w:left="360"/>
        <w:rPr>
          <w:rStyle w:val="Strong"/>
        </w:rPr>
      </w:pPr>
    </w:p>
    <w:sectPr w:rsidR="00973924">
      <w:footerReference w:type="default" r:id="rId24"/>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50BD1" w14:textId="77777777" w:rsidR="00BB2100" w:rsidRDefault="00BB2100">
      <w:pPr>
        <w:spacing w:line="240" w:lineRule="auto"/>
      </w:pPr>
      <w:r>
        <w:separator/>
      </w:r>
    </w:p>
  </w:endnote>
  <w:endnote w:type="continuationSeparator" w:id="0">
    <w:p w14:paraId="2CE8DA90" w14:textId="77777777" w:rsidR="00BB2100" w:rsidRDefault="00BB2100">
      <w:pPr>
        <w:spacing w:line="240" w:lineRule="auto"/>
      </w:pPr>
      <w:r>
        <w:continuationSeparator/>
      </w:r>
    </w:p>
  </w:endnote>
  <w:endnote w:type="continuationNotice" w:id="1">
    <w:p w14:paraId="637D178C" w14:textId="77777777" w:rsidR="00BB2100" w:rsidRDefault="00BB210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EndPr/>
    <w:sdtContent>
      <w:p w14:paraId="74963EA9"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EEC61E"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FC749" w14:textId="77777777" w:rsidR="00BB2100" w:rsidRDefault="00BB2100">
      <w:pPr>
        <w:spacing w:line="240" w:lineRule="auto"/>
      </w:pPr>
      <w:r>
        <w:separator/>
      </w:r>
    </w:p>
  </w:footnote>
  <w:footnote w:type="continuationSeparator" w:id="0">
    <w:p w14:paraId="5E619B64" w14:textId="77777777" w:rsidR="00BB2100" w:rsidRDefault="00BB2100">
      <w:pPr>
        <w:spacing w:line="240" w:lineRule="auto"/>
      </w:pPr>
      <w:r>
        <w:continuationSeparator/>
      </w:r>
    </w:p>
  </w:footnote>
  <w:footnote w:type="continuationNotice" w:id="1">
    <w:p w14:paraId="64EEB553" w14:textId="77777777" w:rsidR="00BB2100" w:rsidRDefault="00BB2100">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F553A"/>
    <w:multiLevelType w:val="hybridMultilevel"/>
    <w:tmpl w:val="2EEEBACA"/>
    <w:lvl w:ilvl="0" w:tplc="D958A7C8">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2B32F5E"/>
    <w:multiLevelType w:val="hybridMultilevel"/>
    <w:tmpl w:val="2B443044"/>
    <w:lvl w:ilvl="0" w:tplc="D478A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D76C1"/>
    <w:multiLevelType w:val="hybridMultilevel"/>
    <w:tmpl w:val="164EFDE4"/>
    <w:lvl w:ilvl="0" w:tplc="49F80D9A">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91307F"/>
    <w:multiLevelType w:val="hybridMultilevel"/>
    <w:tmpl w:val="FB7E93AC"/>
    <w:lvl w:ilvl="0" w:tplc="BB4027FA">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005A88"/>
    <w:multiLevelType w:val="multilevel"/>
    <w:tmpl w:val="9B349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C1A3CD8"/>
    <w:multiLevelType w:val="hybridMultilevel"/>
    <w:tmpl w:val="9BBADEA6"/>
    <w:lvl w:ilvl="0" w:tplc="0308C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D1DB1"/>
    <w:multiLevelType w:val="hybridMultilevel"/>
    <w:tmpl w:val="277E4F18"/>
    <w:lvl w:ilvl="0" w:tplc="181EA6D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C5DB3"/>
    <w:multiLevelType w:val="hybridMultilevel"/>
    <w:tmpl w:val="BBC2B5BC"/>
    <w:lvl w:ilvl="0" w:tplc="A956B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8715D"/>
    <w:multiLevelType w:val="hybridMultilevel"/>
    <w:tmpl w:val="9C108ADC"/>
    <w:lvl w:ilvl="0" w:tplc="E4B49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A74E9"/>
    <w:multiLevelType w:val="multilevel"/>
    <w:tmpl w:val="CB8AE8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4923DA3"/>
    <w:multiLevelType w:val="hybridMultilevel"/>
    <w:tmpl w:val="F398BC84"/>
    <w:lvl w:ilvl="0" w:tplc="AD5E9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280E5A"/>
    <w:multiLevelType w:val="hybridMultilevel"/>
    <w:tmpl w:val="C332CDC6"/>
    <w:lvl w:ilvl="0" w:tplc="483A3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A07C0D"/>
    <w:multiLevelType w:val="hybridMultilevel"/>
    <w:tmpl w:val="793C61D0"/>
    <w:lvl w:ilvl="0" w:tplc="A5A2CF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9"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8"/>
    <w:lvlOverride w:ilvl="0">
      <w:startOverride w:val="1"/>
    </w:lvlOverride>
  </w:num>
  <w:num w:numId="3">
    <w:abstractNumId w:val="28"/>
  </w:num>
  <w:num w:numId="4">
    <w:abstractNumId w:val="28"/>
    <w:lvlOverride w:ilvl="0">
      <w:startOverride w:val="1"/>
    </w:lvlOverride>
  </w:num>
  <w:num w:numId="5">
    <w:abstractNumId w:val="8"/>
  </w:num>
  <w:num w:numId="6">
    <w:abstractNumId w:val="28"/>
    <w:lvlOverride w:ilvl="0">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9"/>
  </w:num>
  <w:num w:numId="20">
    <w:abstractNumId w:val="12"/>
  </w:num>
  <w:num w:numId="21">
    <w:abstractNumId w:val="27"/>
  </w:num>
  <w:num w:numId="22">
    <w:abstractNumId w:val="26"/>
  </w:num>
  <w:num w:numId="23">
    <w:abstractNumId w:val="23"/>
  </w:num>
  <w:num w:numId="24">
    <w:abstractNumId w:val="19"/>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14"/>
  </w:num>
  <w:num w:numId="36">
    <w:abstractNumId w:val="9"/>
  </w:num>
  <w:num w:numId="37">
    <w:abstractNumId w:val="15"/>
  </w:num>
  <w:num w:numId="38">
    <w:abstractNumId w:val="17"/>
  </w:num>
  <w:num w:numId="39">
    <w:abstractNumId w:val="16"/>
  </w:num>
  <w:num w:numId="40">
    <w:abstractNumId w:val="25"/>
  </w:num>
  <w:num w:numId="41">
    <w:abstractNumId w:val="11"/>
  </w:num>
  <w:num w:numId="42">
    <w:abstractNumId w:val="24"/>
  </w:num>
  <w:num w:numId="43">
    <w:abstractNumId w:val="10"/>
  </w:num>
  <w:num w:numId="44">
    <w:abstractNumId w:val="22"/>
  </w:num>
  <w:num w:numId="45">
    <w:abstractNumId w:val="18"/>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C5037"/>
    <w:rsid w:val="00016748"/>
    <w:rsid w:val="0006567E"/>
    <w:rsid w:val="000760DB"/>
    <w:rsid w:val="000F00E7"/>
    <w:rsid w:val="0016766E"/>
    <w:rsid w:val="00170063"/>
    <w:rsid w:val="00174183"/>
    <w:rsid w:val="00175643"/>
    <w:rsid w:val="001B2338"/>
    <w:rsid w:val="001C5037"/>
    <w:rsid w:val="002061A9"/>
    <w:rsid w:val="002151C3"/>
    <w:rsid w:val="00217B64"/>
    <w:rsid w:val="00235579"/>
    <w:rsid w:val="00257FAA"/>
    <w:rsid w:val="00263938"/>
    <w:rsid w:val="002E78EB"/>
    <w:rsid w:val="002F25A8"/>
    <w:rsid w:val="003407A9"/>
    <w:rsid w:val="00340DC9"/>
    <w:rsid w:val="00350BD5"/>
    <w:rsid w:val="00390325"/>
    <w:rsid w:val="00394CB7"/>
    <w:rsid w:val="003F1D2B"/>
    <w:rsid w:val="00444F02"/>
    <w:rsid w:val="0048040B"/>
    <w:rsid w:val="00490CC6"/>
    <w:rsid w:val="00496A91"/>
    <w:rsid w:val="004A232A"/>
    <w:rsid w:val="004F05F9"/>
    <w:rsid w:val="0055016B"/>
    <w:rsid w:val="005509B2"/>
    <w:rsid w:val="005556DB"/>
    <w:rsid w:val="005C6D45"/>
    <w:rsid w:val="005D58F7"/>
    <w:rsid w:val="00617D63"/>
    <w:rsid w:val="00643D1A"/>
    <w:rsid w:val="00674588"/>
    <w:rsid w:val="006A7B57"/>
    <w:rsid w:val="006D44C5"/>
    <w:rsid w:val="00713672"/>
    <w:rsid w:val="0073562D"/>
    <w:rsid w:val="0075203E"/>
    <w:rsid w:val="0076628E"/>
    <w:rsid w:val="007B07DE"/>
    <w:rsid w:val="007F1DB4"/>
    <w:rsid w:val="007F7F66"/>
    <w:rsid w:val="008270A2"/>
    <w:rsid w:val="00853F77"/>
    <w:rsid w:val="00885CE1"/>
    <w:rsid w:val="008907FF"/>
    <w:rsid w:val="008B696C"/>
    <w:rsid w:val="008B6BEE"/>
    <w:rsid w:val="008E636F"/>
    <w:rsid w:val="008F78D7"/>
    <w:rsid w:val="009103FA"/>
    <w:rsid w:val="00910608"/>
    <w:rsid w:val="009200C1"/>
    <w:rsid w:val="009271FB"/>
    <w:rsid w:val="00973924"/>
    <w:rsid w:val="00980085"/>
    <w:rsid w:val="00983620"/>
    <w:rsid w:val="00997127"/>
    <w:rsid w:val="009C3B20"/>
    <w:rsid w:val="009D216F"/>
    <w:rsid w:val="009D3248"/>
    <w:rsid w:val="00A65E8A"/>
    <w:rsid w:val="00A87896"/>
    <w:rsid w:val="00AC1EE7"/>
    <w:rsid w:val="00B3610D"/>
    <w:rsid w:val="00B650C6"/>
    <w:rsid w:val="00B823E6"/>
    <w:rsid w:val="00B84C0F"/>
    <w:rsid w:val="00BA63C2"/>
    <w:rsid w:val="00BB2100"/>
    <w:rsid w:val="00BC6939"/>
    <w:rsid w:val="00BE1875"/>
    <w:rsid w:val="00BE45C8"/>
    <w:rsid w:val="00BF2331"/>
    <w:rsid w:val="00BF7463"/>
    <w:rsid w:val="00C30889"/>
    <w:rsid w:val="00C422DB"/>
    <w:rsid w:val="00C432F3"/>
    <w:rsid w:val="00C90A2E"/>
    <w:rsid w:val="00CC5861"/>
    <w:rsid w:val="00CF0F39"/>
    <w:rsid w:val="00D30B81"/>
    <w:rsid w:val="00D3649E"/>
    <w:rsid w:val="00D37695"/>
    <w:rsid w:val="00D65327"/>
    <w:rsid w:val="00D92485"/>
    <w:rsid w:val="00D93D05"/>
    <w:rsid w:val="00DF0FDA"/>
    <w:rsid w:val="00E142DA"/>
    <w:rsid w:val="00E16F51"/>
    <w:rsid w:val="00EB0B6E"/>
    <w:rsid w:val="00EE70C1"/>
    <w:rsid w:val="00EF3982"/>
    <w:rsid w:val="00F169E1"/>
    <w:rsid w:val="00F77B79"/>
    <w:rsid w:val="00F833CB"/>
    <w:rsid w:val="00F866A8"/>
    <w:rsid w:val="00FB35C9"/>
    <w:rsid w:val="00FB382D"/>
    <w:rsid w:val="00FB5B59"/>
    <w:rsid w:val="00FC318F"/>
    <w:rsid w:val="00FC5C1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72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9"/>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71738720">
      <w:bodyDiv w:val="1"/>
      <w:marLeft w:val="0"/>
      <w:marRight w:val="0"/>
      <w:marTop w:val="0"/>
      <w:marBottom w:val="0"/>
      <w:divBdr>
        <w:top w:val="none" w:sz="0" w:space="0" w:color="auto"/>
        <w:left w:val="none" w:sz="0" w:space="0" w:color="auto"/>
        <w:bottom w:val="none" w:sz="0" w:space="0" w:color="auto"/>
        <w:right w:val="none" w:sz="0" w:space="0" w:color="auto"/>
      </w:divBdr>
    </w:div>
    <w:div w:id="710149064">
      <w:bodyDiv w:val="1"/>
      <w:marLeft w:val="0"/>
      <w:marRight w:val="0"/>
      <w:marTop w:val="0"/>
      <w:marBottom w:val="0"/>
      <w:divBdr>
        <w:top w:val="none" w:sz="0" w:space="0" w:color="auto"/>
        <w:left w:val="none" w:sz="0" w:space="0" w:color="auto"/>
        <w:bottom w:val="none" w:sz="0" w:space="0" w:color="auto"/>
        <w:right w:val="none" w:sz="0" w:space="0" w:color="auto"/>
      </w:divBdr>
    </w:div>
    <w:div w:id="79949693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ndrewtollinton.com/my-love-mad-men-carousel-pitch/" TargetMode="Externa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ji\AppData\Local\Microsoft\Office\16.0\DTS\en-US%7b940966F6-2157-4FAD-A62A-663948F03881%7d\%7bD6210820-64DC-440C-BC28-E2ABCFBA7E7D%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Props1.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2.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3.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{D6210820-64DC-440C-BC28-E2ABCFBA7E7D}tf45325165_win32.dotx</Template>
  <TotalTime>0</TotalTime>
  <Pages>7</Pages>
  <Words>685</Words>
  <Characters>3907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2021-10-13T19:23:00Z</dcterms:created>
  <dcterms:modified xsi:type="dcterms:W3CDTF">2021-10-29T17:40:00Z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